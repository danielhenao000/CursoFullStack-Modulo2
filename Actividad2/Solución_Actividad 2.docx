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11CB6" w14:textId="77777777" w:rsidR="000150E9" w:rsidRPr="00F55E1B" w:rsidRDefault="007F3403" w:rsidP="004A7FCE">
      <w:pPr>
        <w:pStyle w:val="Subttulo"/>
        <w:jc w:val="both"/>
        <w:rPr>
          <w:noProof/>
          <w:sz w:val="56"/>
        </w:rPr>
      </w:pPr>
      <w:r>
        <w:rPr>
          <w:noProof/>
          <w:sz w:val="56"/>
        </w:rPr>
        <w:t>Actividad 2</w:t>
      </w:r>
    </w:p>
    <w:p w14:paraId="7F076E92" w14:textId="77777777" w:rsidR="009853E9" w:rsidRPr="00A97EEC" w:rsidRDefault="009853E9" w:rsidP="004A7FCE">
      <w:pPr>
        <w:jc w:val="both"/>
        <w:rPr>
          <w:noProof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8253"/>
        <w:gridCol w:w="6294"/>
      </w:tblGrid>
      <w:tr w:rsidR="00B61F85" w:rsidRPr="00A97EEC" w14:paraId="0F50DD11" w14:textId="77777777" w:rsidTr="00BF457D">
        <w:tc>
          <w:tcPr>
            <w:tcW w:w="5310" w:type="dxa"/>
          </w:tcPr>
          <w:p w14:paraId="37B4F93A" w14:textId="3347EBB9" w:rsidR="00B61F85" w:rsidRDefault="000004B1" w:rsidP="004A7FCE">
            <w:pPr>
              <w:jc w:val="both"/>
              <w:rPr>
                <w:noProof/>
              </w:rPr>
            </w:pPr>
            <w:r>
              <w:rPr>
                <w:noProof/>
              </w:rPr>
              <w:t>Repositorio:</w:t>
            </w:r>
            <w:hyperlink r:id="rId11" w:history="1">
              <w:r w:rsidRPr="002C08B5">
                <w:rPr>
                  <w:rStyle w:val="Hipervnculo"/>
                  <w:noProof/>
                </w:rPr>
                <w:t>https://github.com/danielhenao000/CursoFullStack-Modulo2/tree/main/Actividad2</w:t>
              </w:r>
            </w:hyperlink>
          </w:p>
          <w:p w14:paraId="5B29CBED" w14:textId="7FBAAE13" w:rsidR="000004B1" w:rsidRPr="00A97EEC" w:rsidRDefault="000004B1" w:rsidP="004A7FCE">
            <w:pPr>
              <w:jc w:val="both"/>
              <w:rPr>
                <w:noProof/>
              </w:rPr>
            </w:pPr>
          </w:p>
        </w:tc>
        <w:tc>
          <w:tcPr>
            <w:tcW w:w="4050" w:type="dxa"/>
            <w:tcMar>
              <w:left w:w="144" w:type="dxa"/>
            </w:tcMar>
          </w:tcPr>
          <w:p w14:paraId="6D812AB9" w14:textId="77777777" w:rsidR="00B61F85" w:rsidRPr="00A97EEC" w:rsidRDefault="00B61F85" w:rsidP="004A7FCE">
            <w:pPr>
              <w:jc w:val="both"/>
              <w:rPr>
                <w:noProof/>
              </w:rPr>
            </w:pPr>
          </w:p>
        </w:tc>
      </w:tr>
    </w:tbl>
    <w:p w14:paraId="2C3D9158" w14:textId="77777777" w:rsidR="007F3403" w:rsidRDefault="007F3403" w:rsidP="004A7FCE">
      <w:pPr>
        <w:pStyle w:val="Ttulo1"/>
        <w:spacing w:line="192" w:lineRule="auto"/>
        <w:jc w:val="both"/>
        <w:rPr>
          <w:noProof/>
          <w:lang w:bidi="es-ES"/>
        </w:rPr>
      </w:pPr>
      <w:r>
        <w:rPr>
          <w:noProof/>
          <w:lang w:bidi="es-ES"/>
        </w:rPr>
        <w:t xml:space="preserve">Análisis e </w:t>
      </w:r>
      <w:r w:rsidRPr="000004B1">
        <w:rPr>
          <w:noProof/>
          <w:u w:val="single"/>
          <w:lang w:bidi="es-ES"/>
        </w:rPr>
        <w:t>interpretación</w:t>
      </w:r>
      <w:r>
        <w:rPr>
          <w:noProof/>
          <w:lang w:bidi="es-ES"/>
        </w:rPr>
        <w:t xml:space="preserve"> JavaScript</w:t>
      </w:r>
    </w:p>
    <w:p w14:paraId="50FDB156" w14:textId="77777777" w:rsidR="007F3403" w:rsidRPr="007F3403" w:rsidRDefault="007F3403" w:rsidP="007F3403">
      <w:pPr>
        <w:rPr>
          <w:lang w:bidi="es-ES"/>
        </w:rPr>
      </w:pPr>
    </w:p>
    <w:p w14:paraId="2F891E50" w14:textId="77777777" w:rsidR="007F3403" w:rsidRDefault="007F3403" w:rsidP="007F3403">
      <w:pPr>
        <w:rPr>
          <w:lang w:bidi="es-ES"/>
        </w:rPr>
      </w:pPr>
    </w:p>
    <w:p w14:paraId="3A5CB662" w14:textId="77777777" w:rsidR="007F3403" w:rsidRDefault="007F3403" w:rsidP="0063148F">
      <w:pPr>
        <w:pStyle w:val="Prrafodelista"/>
        <w:numPr>
          <w:ilvl w:val="0"/>
          <w:numId w:val="25"/>
        </w:numPr>
        <w:tabs>
          <w:tab w:val="left" w:pos="2130"/>
        </w:tabs>
        <w:rPr>
          <w:lang w:bidi="es-ES"/>
        </w:rPr>
      </w:pPr>
      <w:r>
        <w:rPr>
          <w:lang w:bidi="es-ES"/>
        </w:rPr>
        <w:t>Corrija el código JavaScript de estos dos ejercicios, ejecútelo en el navegador y tómele un pantallazo</w:t>
      </w:r>
      <w:r w:rsidR="0063148F">
        <w:rPr>
          <w:lang w:bidi="es-ES"/>
        </w:rPr>
        <w:t>.</w:t>
      </w:r>
    </w:p>
    <w:p w14:paraId="11CDA6D8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&lt;html&gt;</w:t>
      </w:r>
    </w:p>
    <w:p w14:paraId="19866CC3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&lt;head&gt;</w:t>
      </w:r>
    </w:p>
    <w:p w14:paraId="55072278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  &lt;meta charset="UTF-8"&gt;</w:t>
      </w:r>
    </w:p>
    <w:p w14:paraId="0DC24730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  </w:t>
      </w:r>
      <w:r w:rsidRPr="0063148F">
        <w:rPr>
          <w:rFonts w:asciiTheme="majorHAnsi" w:eastAsia="Times New Roman" w:hAnsiTheme="majorHAnsi" w:cstheme="majorHAnsi"/>
          <w:color w:val="333333"/>
          <w:szCs w:val="24"/>
        </w:rPr>
        <w:t>&lt;!-- Esto es el título de la página que usualmente aparece en la barra de título del navegador --&gt;</w:t>
      </w:r>
    </w:p>
    <w:p w14:paraId="7131BDFF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 </w:t>
      </w: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&lt;title&gt;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Ángeles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&lt;/title&gt;</w:t>
      </w:r>
    </w:p>
    <w:p w14:paraId="1C52DD5E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&lt;script language ="JavaScript"  </w:t>
      </w:r>
    </w:p>
    <w:p w14:paraId="32033132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            </w:t>
      </w: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/Visualiza un mensaje de Bienvenida</w:t>
      </w:r>
    </w:p>
    <w:p w14:paraId="3F832108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    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(Bienvenido a mi página de ángeles)</w:t>
      </w:r>
    </w:p>
    <w:p w14:paraId="24970FE4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lastRenderedPageBreak/>
        <w:t xml:space="preserve">    </w:t>
      </w: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&lt;/script&gt;</w:t>
      </w:r>
    </w:p>
    <w:p w14:paraId="52496B74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&lt;/head&gt;</w:t>
      </w:r>
    </w:p>
    <w:p w14:paraId="65AC21DF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&lt;body&gt;</w:t>
      </w:r>
    </w:p>
    <w:p w14:paraId="179C54F6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</w:t>
      </w:r>
      <w:proofErr w:type="spellStart"/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>img</w:t>
      </w:r>
      <w:proofErr w:type="spellEnd"/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 </w:t>
      </w:r>
      <w:proofErr w:type="spellStart"/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>src</w:t>
      </w:r>
      <w:proofErr w:type="spellEnd"/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>="D:\Pruebas\angel.jpg"/&gt;</w:t>
      </w:r>
    </w:p>
    <w:p w14:paraId="637418E3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  </w:t>
      </w:r>
      <w:r w:rsidRPr="0063148F">
        <w:rPr>
          <w:rFonts w:asciiTheme="majorHAnsi" w:eastAsia="Times New Roman" w:hAnsiTheme="majorHAnsi" w:cstheme="majorHAnsi"/>
          <w:color w:val="333333"/>
          <w:szCs w:val="24"/>
        </w:rPr>
        <w:t>&lt;p&gt;Hola, esta es una página dedicada a los ángeles&lt;/p&gt;</w:t>
      </w:r>
    </w:p>
    <w:p w14:paraId="77EBAD27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&lt;/body&gt;</w:t>
      </w:r>
    </w:p>
    <w:p w14:paraId="275EB891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&lt;/html&gt;</w:t>
      </w:r>
    </w:p>
    <w:p w14:paraId="6F5726CE" w14:textId="29D565B1" w:rsidR="00932B85" w:rsidRDefault="00932B85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>
        <w:rPr>
          <w:noProof/>
        </w:rPr>
        <w:drawing>
          <wp:inline distT="0" distB="0" distL="0" distR="0" wp14:anchorId="3308AC2C" wp14:editId="4730531B">
            <wp:extent cx="5731510" cy="17189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EF8" w14:textId="40CF46D0" w:rsidR="00644666" w:rsidRDefault="00644666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>
        <w:rPr>
          <w:noProof/>
        </w:rPr>
        <w:drawing>
          <wp:inline distT="0" distB="0" distL="0" distR="0" wp14:anchorId="6ADC7A98" wp14:editId="4FEC14D4">
            <wp:extent cx="5731510" cy="1272540"/>
            <wp:effectExtent l="0" t="0" r="254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4ED7" w14:textId="3B9F421F" w:rsidR="0063148F" w:rsidRPr="0063148F" w:rsidRDefault="00932B85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31232F26" wp14:editId="3D9C98D0">
            <wp:extent cx="5731510" cy="44272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88D7" w14:textId="38262CC0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</w:p>
    <w:p w14:paraId="65CA67F6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&lt;html&gt;</w:t>
      </w:r>
    </w:p>
    <w:p w14:paraId="210329A0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&lt;head&gt;</w:t>
      </w:r>
    </w:p>
    <w:p w14:paraId="1160B020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&lt;meta charset="utf-8"&gt;</w:t>
      </w:r>
    </w:p>
    <w:p w14:paraId="45517CAA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lastRenderedPageBreak/>
        <w:t>  &lt;title&gt;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Ángeles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&lt;/title&gt;</w:t>
      </w:r>
    </w:p>
    <w:p w14:paraId="622852B5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&lt;script type="text/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javascript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"&gt;</w:t>
      </w:r>
    </w:p>
    <w:p w14:paraId="3FF9D880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proofErr w:type="spellStart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function</w:t>
      </w:r>
      <w:proofErr w:type="spellEnd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 xml:space="preserve"> mostrarMensaje1() { </w:t>
      </w:r>
    </w:p>
    <w:p w14:paraId="6EF36BCE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proofErr w:type="spellStart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var</w:t>
      </w:r>
      <w:proofErr w:type="spellEnd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 xml:space="preserve"> </w:t>
      </w:r>
      <w:proofErr w:type="spellStart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angel</w:t>
      </w:r>
      <w:proofErr w:type="spellEnd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;</w:t>
      </w:r>
    </w:p>
    <w:p w14:paraId="0B7BBEB7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=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prompt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('Por favor introduce nombre del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:')</w:t>
      </w:r>
    </w:p>
    <w:p w14:paraId="25503625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if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=="") {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('No has escrito el nombre de tu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'); }</w:t>
      </w:r>
    </w:p>
    <w:p w14:paraId="1139DDBF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 </w:t>
      </w:r>
      <w:proofErr w:type="spellStart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switc</w:t>
      </w:r>
      <w:proofErr w:type="spellEnd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 xml:space="preserve"> (</w:t>
      </w:r>
      <w:proofErr w:type="spellStart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angel</w:t>
      </w:r>
      <w:proofErr w:type="spellEnd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) {</w:t>
      </w:r>
    </w:p>
    <w:p w14:paraId="73FC939E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     case "miguel":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("Tienes el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de la protección"); break;</w:t>
      </w:r>
    </w:p>
    <w:p w14:paraId="3BB80D2F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          case "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uriel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":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("Tienes el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de la prosperidad");</w:t>
      </w:r>
    </w:p>
    <w:p w14:paraId="1EDE966C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     case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rafael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: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("Tienes el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de la sanación"); break;</w:t>
      </w:r>
    </w:p>
    <w:p w14:paraId="5C3D789C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     default: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("No es un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"); break;</w:t>
      </w:r>
    </w:p>
    <w:p w14:paraId="3D48EE89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 </w:t>
      </w: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}</w:t>
      </w:r>
    </w:p>
    <w:p w14:paraId="31F3CCE5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}</w:t>
      </w:r>
    </w:p>
    <w:p w14:paraId="71083FD6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&lt;/script</w:t>
      </w:r>
    </w:p>
    <w:p w14:paraId="6485DBFE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&lt;/head&gt;</w:t>
      </w:r>
    </w:p>
    <w:p w14:paraId="7E5584CC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&lt;</w:t>
      </w:r>
      <w:proofErr w:type="spellStart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body</w:t>
      </w:r>
      <w:proofErr w:type="spellEnd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&gt;</w:t>
      </w:r>
    </w:p>
    <w:p w14:paraId="31D48B09" w14:textId="77777777" w:rsidR="0063148F" w:rsidRPr="00932B85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s-419"/>
        </w:rPr>
      </w:pPr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&lt;</w:t>
      </w:r>
      <w:proofErr w:type="spellStart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div</w:t>
      </w:r>
      <w:proofErr w:type="spellEnd"/>
      <w:r w:rsidRPr="00932B85">
        <w:rPr>
          <w:rFonts w:asciiTheme="majorHAnsi" w:eastAsia="Times New Roman" w:hAnsiTheme="majorHAnsi" w:cstheme="majorHAnsi"/>
          <w:color w:val="333333"/>
          <w:szCs w:val="24"/>
          <w:lang w:val="es-419"/>
        </w:rPr>
        <w:t>&gt;</w:t>
      </w:r>
    </w:p>
    <w:p w14:paraId="41E694BD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&lt;p&gt;Aquí un párrafo de texto situado antes de la imagen, dentro de un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div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contenedor&lt;/p&gt;</w:t>
      </w:r>
    </w:p>
    <w:p w14:paraId="45E4E08A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img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onclick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="mostrarMensaje1()"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src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="angel.jpg"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="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"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title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="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, un útil editor de texto"&gt;</w:t>
      </w:r>
    </w:p>
    <w:p w14:paraId="7886EBB7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lastRenderedPageBreak/>
        <w:t xml:space="preserve">&lt;p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onclick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="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('Alerta JavaScript')"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style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="color: #D2691E;"&gt;Aquí otro párrafo de texto. JavaScript es un lenguaje utilizado para dotar de efectos dinámicos a las páginas web.</w:t>
      </w:r>
    </w:p>
    <w:p w14:paraId="6B0DC6A9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&lt;/p&gt;</w:t>
      </w:r>
    </w:p>
    <w:p w14:paraId="0A8B32EA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div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&gt;</w:t>
      </w:r>
    </w:p>
    <w:p w14:paraId="192CF5AE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body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&gt;</w:t>
      </w:r>
    </w:p>
    <w:p w14:paraId="6CD9D04D" w14:textId="77777777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html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&gt;</w:t>
      </w:r>
    </w:p>
    <w:p w14:paraId="7B190DBC" w14:textId="6422E1A0"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lang w:bidi="es-ES"/>
        </w:rPr>
      </w:pPr>
      <w:r w:rsidRPr="0063148F">
        <w:rPr>
          <w:lang w:bidi="es-ES"/>
        </w:rPr>
        <w:lastRenderedPageBreak/>
        <w:t> </w:t>
      </w:r>
      <w:r w:rsidR="00A1645F">
        <w:rPr>
          <w:noProof/>
        </w:rPr>
        <w:drawing>
          <wp:inline distT="0" distB="0" distL="0" distR="0" wp14:anchorId="211CA93F" wp14:editId="53FCA1C9">
            <wp:extent cx="9237345" cy="4032250"/>
            <wp:effectExtent l="0" t="0" r="190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45F">
        <w:rPr>
          <w:noProof/>
        </w:rPr>
        <w:lastRenderedPageBreak/>
        <w:drawing>
          <wp:inline distT="0" distB="0" distL="0" distR="0" wp14:anchorId="1BF877CA" wp14:editId="261838CE">
            <wp:extent cx="8167370" cy="5731510"/>
            <wp:effectExtent l="0" t="0" r="508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6737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45F">
        <w:rPr>
          <w:noProof/>
        </w:rPr>
        <w:lastRenderedPageBreak/>
        <w:drawing>
          <wp:inline distT="0" distB="0" distL="0" distR="0" wp14:anchorId="2936A4BF" wp14:editId="305B0343">
            <wp:extent cx="7879715" cy="5731510"/>
            <wp:effectExtent l="0" t="0" r="698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7971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D791" w14:textId="77777777" w:rsidR="0063148F" w:rsidRPr="0063148F" w:rsidRDefault="0063148F" w:rsidP="0063148F">
      <w:pPr>
        <w:shd w:val="clear" w:color="auto" w:fill="FFFFFF"/>
        <w:spacing w:before="0" w:after="160" w:line="240" w:lineRule="auto"/>
        <w:jc w:val="both"/>
        <w:rPr>
          <w:lang w:bidi="es-ES"/>
        </w:rPr>
      </w:pPr>
      <w:r w:rsidRPr="0063148F">
        <w:rPr>
          <w:lang w:bidi="es-ES"/>
        </w:rPr>
        <w:lastRenderedPageBreak/>
        <w:t>2. Complemente el código con las instrucciones faltantes.</w:t>
      </w:r>
    </w:p>
    <w:p w14:paraId="6BCA894D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</w:t>
      </w:r>
    </w:p>
    <w:p w14:paraId="54022E95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(edad &gt; 1 &amp;&amp; &lt; 9)</w:t>
      </w:r>
    </w:p>
    <w:p w14:paraId="72C1DB46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 {</w:t>
      </w:r>
    </w:p>
    <w:p w14:paraId="120601C5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(‘Eres un niño‘);</w:t>
      </w:r>
    </w:p>
    <w:p w14:paraId="0B7EA76E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</w:t>
      </w:r>
    </w:p>
    <w:p w14:paraId="14E9D7AB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Else</w:t>
      </w:r>
      <w:proofErr w:type="spellEnd"/>
    </w:p>
    <w:p w14:paraId="6A037124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 {</w:t>
      </w:r>
    </w:p>
    <w:p w14:paraId="211870DC" w14:textId="77777777"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 (‘Eres un Adolescente’);</w:t>
      </w:r>
    </w:p>
    <w:p w14:paraId="41AE6849" w14:textId="022292E8" w:rsid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}</w:t>
      </w:r>
    </w:p>
    <w:p w14:paraId="036A7A0B" w14:textId="26D8AE79" w:rsidR="00644666" w:rsidRDefault="00644666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</w:p>
    <w:p w14:paraId="61AA2473" w14:textId="0046D0D4" w:rsidR="00644666" w:rsidRPr="0063148F" w:rsidRDefault="00BE45ED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>
        <w:rPr>
          <w:noProof/>
        </w:rPr>
        <w:lastRenderedPageBreak/>
        <w:drawing>
          <wp:inline distT="0" distB="0" distL="0" distR="0" wp14:anchorId="611EA9D8" wp14:editId="39C9E67B">
            <wp:extent cx="9237345" cy="442214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668E1" wp14:editId="406DEB72">
            <wp:extent cx="9237345" cy="223329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5F3E3" wp14:editId="7ABFBB3B">
            <wp:extent cx="9237345" cy="2777490"/>
            <wp:effectExtent l="0" t="0" r="190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666" w:rsidRPr="0063148F" w:rsidSect="00644666">
      <w:footerReference w:type="default" r:id="rId21"/>
      <w:pgSz w:w="16838" w:h="11906" w:orient="landscape" w:code="9"/>
      <w:pgMar w:top="1440" w:right="851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3D0CD" w14:textId="77777777" w:rsidR="000C25B6" w:rsidRDefault="000C25B6">
      <w:pPr>
        <w:spacing w:line="240" w:lineRule="auto"/>
      </w:pPr>
      <w:r>
        <w:separator/>
      </w:r>
    </w:p>
  </w:endnote>
  <w:endnote w:type="continuationSeparator" w:id="0">
    <w:p w14:paraId="78C7A0DC" w14:textId="77777777" w:rsidR="000C25B6" w:rsidRDefault="000C25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4E742" w14:textId="77777777" w:rsidR="00F55E1B" w:rsidRDefault="00F55E1B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7A8ED7" wp14:editId="40C6AB17">
              <wp:simplePos x="0" y="0"/>
              <wp:positionH relativeFrom="column">
                <wp:posOffset>-47625</wp:posOffset>
              </wp:positionH>
              <wp:positionV relativeFrom="paragraph">
                <wp:posOffset>177800</wp:posOffset>
              </wp:positionV>
              <wp:extent cx="5848350" cy="57150"/>
              <wp:effectExtent l="19050" t="19050" r="19050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48350" cy="5715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EFA390" id="Conector recto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4pt" to="456.7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" strokecolor="#1f4d78 [1604]" strokeweight="3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A94A9" w14:textId="77777777" w:rsidR="000C25B6" w:rsidRDefault="000C25B6">
      <w:pPr>
        <w:spacing w:line="240" w:lineRule="auto"/>
      </w:pPr>
      <w:r>
        <w:separator/>
      </w:r>
    </w:p>
  </w:footnote>
  <w:footnote w:type="continuationSeparator" w:id="0">
    <w:p w14:paraId="30086B29" w14:textId="77777777" w:rsidR="000C25B6" w:rsidRDefault="000C25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25pt;height:11.25pt" o:bullet="t">
        <v:imagedata r:id="rId1" o:title="mso526F"/>
      </v:shape>
    </w:pict>
  </w:numPicBullet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FA6942"/>
    <w:multiLevelType w:val="hybridMultilevel"/>
    <w:tmpl w:val="945294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D584F"/>
    <w:multiLevelType w:val="hybridMultilevel"/>
    <w:tmpl w:val="08781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E2D15"/>
    <w:multiLevelType w:val="hybridMultilevel"/>
    <w:tmpl w:val="7E7A70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B644A2"/>
    <w:multiLevelType w:val="hybridMultilevel"/>
    <w:tmpl w:val="83249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D00BF6"/>
    <w:multiLevelType w:val="hybridMultilevel"/>
    <w:tmpl w:val="97808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D55142"/>
    <w:multiLevelType w:val="hybridMultilevel"/>
    <w:tmpl w:val="387C7A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AEC141E"/>
    <w:multiLevelType w:val="hybridMultilevel"/>
    <w:tmpl w:val="EFC608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7542036">
    <w:abstractNumId w:val="16"/>
  </w:num>
  <w:num w:numId="2" w16cid:durableId="1664817232">
    <w:abstractNumId w:val="16"/>
    <w:lvlOverride w:ilvl="0">
      <w:startOverride w:val="1"/>
    </w:lvlOverride>
  </w:num>
  <w:num w:numId="3" w16cid:durableId="679936883">
    <w:abstractNumId w:val="16"/>
  </w:num>
  <w:num w:numId="4" w16cid:durableId="583344215">
    <w:abstractNumId w:val="16"/>
    <w:lvlOverride w:ilvl="0">
      <w:startOverride w:val="1"/>
    </w:lvlOverride>
  </w:num>
  <w:num w:numId="5" w16cid:durableId="560485649">
    <w:abstractNumId w:val="8"/>
  </w:num>
  <w:num w:numId="6" w16cid:durableId="1695685921">
    <w:abstractNumId w:val="16"/>
    <w:lvlOverride w:ilvl="0">
      <w:startOverride w:val="1"/>
    </w:lvlOverride>
  </w:num>
  <w:num w:numId="7" w16cid:durableId="126688795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88008998">
    <w:abstractNumId w:val="9"/>
  </w:num>
  <w:num w:numId="9" w16cid:durableId="165487565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689845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7732307">
    <w:abstractNumId w:val="7"/>
  </w:num>
  <w:num w:numId="12" w16cid:durableId="1900242008">
    <w:abstractNumId w:val="6"/>
  </w:num>
  <w:num w:numId="13" w16cid:durableId="1132482272">
    <w:abstractNumId w:val="5"/>
  </w:num>
  <w:num w:numId="14" w16cid:durableId="1443186872">
    <w:abstractNumId w:val="4"/>
  </w:num>
  <w:num w:numId="15" w16cid:durableId="578177522">
    <w:abstractNumId w:val="3"/>
  </w:num>
  <w:num w:numId="16" w16cid:durableId="1083456998">
    <w:abstractNumId w:val="2"/>
  </w:num>
  <w:num w:numId="17" w16cid:durableId="573323876">
    <w:abstractNumId w:val="1"/>
  </w:num>
  <w:num w:numId="18" w16cid:durableId="966619716">
    <w:abstractNumId w:val="0"/>
  </w:num>
  <w:num w:numId="19" w16cid:durableId="1343244735">
    <w:abstractNumId w:val="11"/>
  </w:num>
  <w:num w:numId="20" w16cid:durableId="907807723">
    <w:abstractNumId w:val="13"/>
  </w:num>
  <w:num w:numId="21" w16cid:durableId="568266499">
    <w:abstractNumId w:val="17"/>
  </w:num>
  <w:num w:numId="22" w16cid:durableId="919950800">
    <w:abstractNumId w:val="10"/>
  </w:num>
  <w:num w:numId="23" w16cid:durableId="1329139353">
    <w:abstractNumId w:val="12"/>
  </w:num>
  <w:num w:numId="24" w16cid:durableId="1852530012">
    <w:abstractNumId w:val="15"/>
  </w:num>
  <w:num w:numId="25" w16cid:durableId="8711110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activeWritingStyle w:appName="MSWord" w:lang="en-US" w:vendorID="64" w:dllVersion="4096" w:nlCheck="1" w:checkStyle="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E1B"/>
    <w:rsid w:val="000004B1"/>
    <w:rsid w:val="000150E9"/>
    <w:rsid w:val="00030E3C"/>
    <w:rsid w:val="0005015F"/>
    <w:rsid w:val="00072D27"/>
    <w:rsid w:val="00080E14"/>
    <w:rsid w:val="00083C22"/>
    <w:rsid w:val="00086E87"/>
    <w:rsid w:val="000871A8"/>
    <w:rsid w:val="000A036B"/>
    <w:rsid w:val="000C25B6"/>
    <w:rsid w:val="000D0E4A"/>
    <w:rsid w:val="000F11B9"/>
    <w:rsid w:val="00102341"/>
    <w:rsid w:val="00105960"/>
    <w:rsid w:val="001073CE"/>
    <w:rsid w:val="00121553"/>
    <w:rsid w:val="00131CAB"/>
    <w:rsid w:val="00154BEA"/>
    <w:rsid w:val="0018373F"/>
    <w:rsid w:val="001D0BD1"/>
    <w:rsid w:val="001F4BA4"/>
    <w:rsid w:val="002017AC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728E3"/>
    <w:rsid w:val="003962D3"/>
    <w:rsid w:val="003C7D9D"/>
    <w:rsid w:val="003D679A"/>
    <w:rsid w:val="003E3A63"/>
    <w:rsid w:val="00430126"/>
    <w:rsid w:val="004548F3"/>
    <w:rsid w:val="00457BEB"/>
    <w:rsid w:val="00461B2E"/>
    <w:rsid w:val="00482CFC"/>
    <w:rsid w:val="00483033"/>
    <w:rsid w:val="00487996"/>
    <w:rsid w:val="00491910"/>
    <w:rsid w:val="004A3D03"/>
    <w:rsid w:val="004A7FCE"/>
    <w:rsid w:val="004B6D7F"/>
    <w:rsid w:val="004D785F"/>
    <w:rsid w:val="004E744B"/>
    <w:rsid w:val="004E7A51"/>
    <w:rsid w:val="004F7760"/>
    <w:rsid w:val="00520AC9"/>
    <w:rsid w:val="00545389"/>
    <w:rsid w:val="00594254"/>
    <w:rsid w:val="005B53A9"/>
    <w:rsid w:val="005B6EB8"/>
    <w:rsid w:val="00614CAB"/>
    <w:rsid w:val="0063148F"/>
    <w:rsid w:val="00633BC0"/>
    <w:rsid w:val="00644666"/>
    <w:rsid w:val="00661DE5"/>
    <w:rsid w:val="006706DE"/>
    <w:rsid w:val="0069487E"/>
    <w:rsid w:val="006A648B"/>
    <w:rsid w:val="006B0B82"/>
    <w:rsid w:val="006B7EF2"/>
    <w:rsid w:val="006C3B5F"/>
    <w:rsid w:val="006D3A72"/>
    <w:rsid w:val="006E0CC1"/>
    <w:rsid w:val="006E7A0A"/>
    <w:rsid w:val="006F53EE"/>
    <w:rsid w:val="00717507"/>
    <w:rsid w:val="007263B8"/>
    <w:rsid w:val="00726D9C"/>
    <w:rsid w:val="00726F2C"/>
    <w:rsid w:val="00736D30"/>
    <w:rsid w:val="00742FF3"/>
    <w:rsid w:val="00762FA1"/>
    <w:rsid w:val="00794B27"/>
    <w:rsid w:val="00796271"/>
    <w:rsid w:val="007A0CA7"/>
    <w:rsid w:val="007A73CB"/>
    <w:rsid w:val="007A7846"/>
    <w:rsid w:val="007B2795"/>
    <w:rsid w:val="007B49EC"/>
    <w:rsid w:val="007F3403"/>
    <w:rsid w:val="007F66F5"/>
    <w:rsid w:val="00812400"/>
    <w:rsid w:val="0082203C"/>
    <w:rsid w:val="008360A8"/>
    <w:rsid w:val="008416E0"/>
    <w:rsid w:val="00897BFF"/>
    <w:rsid w:val="008C61B9"/>
    <w:rsid w:val="00912477"/>
    <w:rsid w:val="009139AF"/>
    <w:rsid w:val="00932B85"/>
    <w:rsid w:val="00943B06"/>
    <w:rsid w:val="00945864"/>
    <w:rsid w:val="009655F3"/>
    <w:rsid w:val="009853E9"/>
    <w:rsid w:val="00996E16"/>
    <w:rsid w:val="009B69C5"/>
    <w:rsid w:val="009F72A7"/>
    <w:rsid w:val="00A119D9"/>
    <w:rsid w:val="00A1309F"/>
    <w:rsid w:val="00A1645F"/>
    <w:rsid w:val="00A21BED"/>
    <w:rsid w:val="00A27D99"/>
    <w:rsid w:val="00A60D92"/>
    <w:rsid w:val="00A70EEA"/>
    <w:rsid w:val="00A862A0"/>
    <w:rsid w:val="00A86EAC"/>
    <w:rsid w:val="00A923E7"/>
    <w:rsid w:val="00A97EEC"/>
    <w:rsid w:val="00AA661C"/>
    <w:rsid w:val="00AC2F58"/>
    <w:rsid w:val="00B1102C"/>
    <w:rsid w:val="00B26793"/>
    <w:rsid w:val="00B369B4"/>
    <w:rsid w:val="00B41A33"/>
    <w:rsid w:val="00B52684"/>
    <w:rsid w:val="00B53817"/>
    <w:rsid w:val="00B55B7F"/>
    <w:rsid w:val="00B61F85"/>
    <w:rsid w:val="00BA3CC7"/>
    <w:rsid w:val="00BA42C8"/>
    <w:rsid w:val="00BE45ED"/>
    <w:rsid w:val="00BF457D"/>
    <w:rsid w:val="00BF4775"/>
    <w:rsid w:val="00CA0C45"/>
    <w:rsid w:val="00CC3AB0"/>
    <w:rsid w:val="00CF12AE"/>
    <w:rsid w:val="00D04D9E"/>
    <w:rsid w:val="00D1798D"/>
    <w:rsid w:val="00D34AE9"/>
    <w:rsid w:val="00D64C21"/>
    <w:rsid w:val="00D6502A"/>
    <w:rsid w:val="00D902A4"/>
    <w:rsid w:val="00DB2323"/>
    <w:rsid w:val="00DB331E"/>
    <w:rsid w:val="00DC2230"/>
    <w:rsid w:val="00DC30B1"/>
    <w:rsid w:val="00DC4E21"/>
    <w:rsid w:val="00DD5358"/>
    <w:rsid w:val="00DF3BFC"/>
    <w:rsid w:val="00E02D09"/>
    <w:rsid w:val="00E224A0"/>
    <w:rsid w:val="00E254F0"/>
    <w:rsid w:val="00E4313F"/>
    <w:rsid w:val="00E51168"/>
    <w:rsid w:val="00E55B4B"/>
    <w:rsid w:val="00E72A21"/>
    <w:rsid w:val="00E7715A"/>
    <w:rsid w:val="00EB700D"/>
    <w:rsid w:val="00F33B83"/>
    <w:rsid w:val="00F41B42"/>
    <w:rsid w:val="00F54BD0"/>
    <w:rsid w:val="00F55E1B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AE773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con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con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  <w:style w:type="table" w:customStyle="1" w:styleId="TableGrid">
    <w:name w:val="TableGrid"/>
    <w:rsid w:val="004A7FCE"/>
    <w:pPr>
      <w:spacing w:before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0004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7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danielhenao000/CursoFullStack-Modulo2/tree/main/Actividad2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sa\AppData\Roaming\Microsoft\Plantillas\Le%20damos%20la%20bienvenida%20a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7942D4-6245-4C72-99EC-D783F054F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 damos la bienvenida a Word.dotx</Template>
  <TotalTime>0</TotalTime>
  <Pages>11</Pages>
  <Words>299</Words>
  <Characters>1649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2022-10-04T02:55:00Z</dcterms:created>
  <dcterms:modified xsi:type="dcterms:W3CDTF">2022-10-04T05:22:00Z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